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A98" w:rsidRDefault="0016363C">
      <w:pPr>
        <w:rPr>
          <w:color w:val="FFFFFF" w:themeColor="background1"/>
          <w:sz w:val="144"/>
          <w:szCs w:val="120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5D2B4A" wp14:editId="4D52A6F3">
                <wp:simplePos x="0" y="0"/>
                <wp:positionH relativeFrom="column">
                  <wp:posOffset>-460703</wp:posOffset>
                </wp:positionH>
                <wp:positionV relativeFrom="paragraph">
                  <wp:posOffset>-870933</wp:posOffset>
                </wp:positionV>
                <wp:extent cx="0" cy="2639961"/>
                <wp:effectExtent l="76200" t="57150" r="95250" b="126555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9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reflection blurRad="6350" stA="50000" endA="275" endPos="40000" dist="1016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E134F" id="Straight Connector 2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3pt,-68.6pt" to="-36.3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" strokecolor="#e7eced [3214]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DB95DC" wp14:editId="6111141A">
                <wp:simplePos x="0" y="0"/>
                <wp:positionH relativeFrom="column">
                  <wp:posOffset>-1071245</wp:posOffset>
                </wp:positionH>
                <wp:positionV relativeFrom="paragraph">
                  <wp:posOffset>7593965</wp:posOffset>
                </wp:positionV>
                <wp:extent cx="611505" cy="0"/>
                <wp:effectExtent l="57150" t="76200" r="74295" b="952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1BB6E" id="Straight Connector 20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35pt,597.95pt" to="-36.2pt,5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" strokecolor="#e7eced [3214]"/>
            </w:pict>
          </mc:Fallback>
        </mc:AlternateContent>
      </w:r>
      <w:r w:rsidR="00060336">
        <w:rPr>
          <w:noProof/>
          <w:color w:val="FFFFFF" w:themeColor="background1"/>
          <w:sz w:val="144"/>
          <w:szCs w:val="120"/>
          <w:lang w:val="es-MX" w:eastAsia="es-MX"/>
        </w:rPr>
        <w:drawing>
          <wp:anchor distT="0" distB="0" distL="114300" distR="114300" simplePos="0" relativeHeight="251659263" behindDoc="1" locked="0" layoutInCell="1" allowOverlap="1" wp14:anchorId="4DF82951" wp14:editId="4455D77A">
            <wp:simplePos x="0" y="0"/>
            <wp:positionH relativeFrom="column">
              <wp:posOffset>-1176554</wp:posOffset>
            </wp:positionH>
            <wp:positionV relativeFrom="paragraph">
              <wp:posOffset>-924560</wp:posOffset>
            </wp:positionV>
            <wp:extent cx="7729361" cy="107280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361" cy="10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A98">
        <w:rPr>
          <w:noProof/>
          <w:lang w:val="es-MX" w:eastAsia="es-MX"/>
        </w:rPr>
        <mc:AlternateContent>
          <mc:Choice Requires="wpc">
            <w:drawing>
              <wp:anchor distT="0" distB="0" distL="114300" distR="114300" simplePos="0" relativeHeight="251660288" behindDoc="1" locked="0" layoutInCell="1" allowOverlap="1" wp14:anchorId="6F8ABBA3" wp14:editId="384D541A">
                <wp:simplePos x="0" y="0"/>
                <wp:positionH relativeFrom="column">
                  <wp:posOffset>-1090930</wp:posOffset>
                </wp:positionH>
                <wp:positionV relativeFrom="paragraph">
                  <wp:posOffset>-1782445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8" name="Group 18"/>
                        <wpg:cNvGrpSpPr/>
                        <wpg:grpSpPr>
                          <a:xfrm>
                            <a:off x="1401255" y="7910567"/>
                            <a:ext cx="5400675" cy="3038482"/>
                            <a:chOff x="2104085" y="6705082"/>
                            <a:chExt cx="5400675" cy="2076580"/>
                          </a:xfrm>
                        </wpg:grpSpPr>
                        <wps:wsp>
                          <wps:cNvPr id="10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04085" y="6817737"/>
                              <a:ext cx="5400675" cy="196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pacing w:val="10"/>
                                    <w:sz w:val="96"/>
                                    <w:szCs w:val="132"/>
                                    <w14:shadow w14:blurRad="50901" w14:dist="38493" w14:dir="13500000" w14:sx="0" w14:sy="0" w14:kx="0" w14:ky="0" w14:algn="none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1">
                                          <w14:alpha w14:val="5000"/>
                                        </w14:schemeClr>
                                      </w14:solidFill>
                                    </w14:textFill>
                                  </w:rPr>
                                  <w:alias w:val="Título"/>
                                  <w:id w:val="32672024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3A98" w:rsidRPr="00FF154A" w:rsidRDefault="0065278F" w:rsidP="00C835DA">
                                    <w:pPr>
                                      <w:jc w:val="right"/>
                                      <w:rPr>
                                        <w:rFonts w:asciiTheme="majorHAnsi" w:hAnsiTheme="majorHAnsi" w:cstheme="majorHAnsi"/>
                                        <w:b/>
                                        <w:color w:val="C4E672" w:themeColor="accent1" w:themeTint="99"/>
                                        <w:spacing w:val="10"/>
                                        <w:sz w:val="132"/>
                                        <w:szCs w:val="132"/>
                                        <w14:shadow w14:blurRad="50901" w14:dist="38493" w14:dir="13500000" w14:sx="0" w14:sy="0" w14:kx="0" w14:ky="0" w14:algn="none">
                                          <w14:srgbClr w14:val="000000">
                                            <w14:alpha w14:val="40000"/>
                                          </w14:srgbClr>
                                        </w14:shadow>
                                        <w14:textOutline w14:w="6743" w14:cap="flat" w14:cmpd="sng" w14:algn="ctr">
                                          <w14:solidFill>
                                            <w14:schemeClr w14:val="accent1">
                                              <w14:alpha w14:val="93500"/>
                                              <w14:shade w14:val="25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accent1">
                                              <w14:alpha w14:val="5000"/>
                                              <w14:lumMod w14:val="60000"/>
                                              <w14:lumOff w14:val="40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 w:rsidRPr="0065278F">
                                      <w:rPr>
                                        <w:rFonts w:asciiTheme="majorHAnsi" w:hAnsiTheme="majorHAnsi" w:cstheme="majorHAnsi"/>
                                        <w:b/>
                                        <w:color w:val="FFFFFF" w:themeColor="background1"/>
                                        <w:spacing w:val="10"/>
                                        <w:sz w:val="96"/>
                                        <w:szCs w:val="132"/>
                                        <w14:shadow w14:blurRad="50901" w14:dist="38493" w14:dir="13500000" w14:sx="0" w14:sy="0" w14:kx="0" w14:ky="0" w14:algn="none">
                                          <w14:srgbClr w14:val="000000">
                                            <w14:alpha w14:val="40000"/>
                                          </w14:srgbClr>
                                        </w14:shadow>
                                        <w14:textOutline w14:w="6743" w14:cap="flat" w14:cmpd="sng" w14:algn="ctr">
                                          <w14:solidFill>
                                            <w14:schemeClr w14:val="accent1">
                                              <w14:alpha w14:val="93500"/>
                                              <w14:shade w14:val="25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1">
                                              <w14:alpha w14:val="5000"/>
                                            </w14:schemeClr>
                                          </w14:solidFill>
                                        </w14:textFill>
                                      </w:rPr>
                                      <w:t>Introducción a cinemática de robots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1" vert="horz" wrap="none" lIns="91440" tIns="45720" rIns="91440" bIns="45720" numCol="1" anchor="t" anchorCtr="0" upright="1">
                            <a:noAutofit/>
                          </wps:bodyPr>
                        </wps:wsp>
                        <wps:wsp>
                          <wps:cNvPr id="25" name="Rectangle 25" descr="Horizontal clara"/>
                          <wps:cNvSpPr>
                            <a:spLocks noChangeArrowheads="1"/>
                          </wps:cNvSpPr>
                          <wps:spPr bwMode="auto">
                            <a:xfrm>
                              <a:off x="6453655" y="6705082"/>
                              <a:ext cx="1040765" cy="437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F154A" w:rsidRPr="00FF154A" w:rsidRDefault="0065278F" w:rsidP="00FF154A">
                                <w:pPr>
                                  <w:pStyle w:val="NormalWeb"/>
                                  <w:spacing w:before="200" w:beforeAutospacing="0" w:after="200" w:afterAutospacing="0" w:line="276" w:lineRule="auto"/>
                                  <w:jc w:val="right"/>
                                  <w:rPr>
                                    <w:color w:val="EBF6CF" w:themeColor="accent1" w:themeTint="33"/>
                                  </w:rPr>
                                </w:pPr>
                                <w:r w:rsidRPr="005A371A">
                                  <w:rPr>
                                    <w:rFonts w:ascii="Verdana" w:eastAsia="Times New Roman" w:hAnsi="Verdana" w:cs="Calibri"/>
                                    <w:b/>
                                    <w:bCs/>
                                    <w:color w:val="EBF6CF" w:themeColor="accent1" w:themeTint="33"/>
                                    <w:spacing w:val="10"/>
                                    <w:lang w:val="es-AR"/>
                                    <w14:shadow w14:blurRad="50927" w14:dist="38481" w14:dir="13500000" w14:sx="0" w14:sy="0" w14:kx="0" w14:ky="0" w14:algn="b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rgbClr w14:val="162001">
                                          <w14:alpha w14:val="94000"/>
                                        </w14:srgb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2018</w:t>
                                </w:r>
                              </w:p>
                            </w:txbxContent>
                          </wps:txbx>
                          <wps:bodyPr rot="0" spcFirstLastPara="1" vert="horz" wrap="square" lIns="91440" tIns="45720" rIns="91440" bIns="45720" numCol="1" anchor="t" anchorCtr="0" upright="1">
                            <a:noAutofit/>
                          </wps:bodyPr>
                        </wps:wsp>
                      </wpg:wgp>
                      <wps:wsp>
                        <wps:cNvPr id="26" name="Straight Connector 26"/>
                        <wps:cNvCnPr/>
                        <wps:spPr>
                          <a:xfrm flipV="1">
                            <a:off x="7204340" y="10852484"/>
                            <a:ext cx="0" cy="7459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7181101" y="7008728"/>
                            <a:ext cx="0" cy="7454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reflection blurRad="6350" stA="50000" endA="275" endPos="40000" dist="101600" dir="5400000" sy="-100000" algn="bl" rotWithShape="0"/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69413" y="2992313"/>
                            <a:ext cx="4371429" cy="47619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ABBA3" id="Lienzo 3" o:spid="_x0000_s1026" editas="canvas" style="position:absolute;left:0;text-align:left;margin-left:-85.9pt;margin-top:-140.35pt;width:769.4pt;height:927.25pt;z-index:-251656192" coordsize="97713,11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group id="Group 18" o:spid="_x0000_s1028" style="position:absolute;left:14012;top:79105;width:54007;height:30385" coordorigin="21040,67050" coordsize="54006,20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9" type="#_x0000_t202" style="position:absolute;left:21040;top:68177;width:54007;height:19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" filled="f" stroked="f">
                    <v:shadow on="t" color="black" opacity="26214f" origin="-.5,-.5" offset=".74836mm,.74836mm"/>
                    <v:textbox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pacing w:val="10"/>
                              <w:sz w:val="96"/>
                              <w:szCs w:val="132"/>
                              <w14:shadow w14:blurRad="50901" w14:dist="38493" w14:dir="13500000" w14:sx="0" w14:sy="0" w14:kx="0" w14:ky="0" w14:algn="none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1">
                                    <w14:alpha w14:val="5000"/>
                                  </w14:schemeClr>
                                </w14:solidFill>
                              </w14:textFill>
                            </w:rPr>
                            <w:alias w:val="Título"/>
                            <w:id w:val="32672024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53A98" w:rsidRPr="00FF154A" w:rsidRDefault="0065278F" w:rsidP="00C835DA">
                              <w:pPr>
                                <w:jc w:val="right"/>
                                <w:rPr>
                                  <w:rFonts w:asciiTheme="majorHAnsi" w:hAnsiTheme="majorHAnsi" w:cstheme="majorHAnsi"/>
                                  <w:b/>
                                  <w:color w:val="C4E672" w:themeColor="accent1" w:themeTint="99"/>
                                  <w:spacing w:val="10"/>
                                  <w:sz w:val="132"/>
                                  <w:szCs w:val="132"/>
                                  <w14:shadow w14:blurRad="50901" w14:dist="38493" w14:dir="13500000" w14:sx="0" w14:sy="0" w14:kx="0" w14:ky="0" w14:algn="none">
                                    <w14:srgbClr w14:val="000000">
                                      <w14:alpha w14:val="40000"/>
                                    </w14:srgbClr>
                                  </w14:shadow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accent1">
                                        <w14:alpha w14:val="5000"/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65278F">
                                <w:rPr>
                                  <w:rFonts w:asciiTheme="majorHAnsi" w:hAnsiTheme="majorHAnsi" w:cstheme="majorHAnsi"/>
                                  <w:b/>
                                  <w:color w:val="FFFFFF" w:themeColor="background1"/>
                                  <w:spacing w:val="10"/>
                                  <w:sz w:val="96"/>
                                  <w:szCs w:val="132"/>
                                  <w14:shadow w14:blurRad="50901" w14:dist="38493" w14:dir="13500000" w14:sx="0" w14:sy="0" w14:kx="0" w14:ky="0" w14:algn="none">
                                    <w14:srgbClr w14:val="000000">
                                      <w14:alpha w14:val="40000"/>
                                    </w14:srgbClr>
                                  </w14:shadow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1">
                                        <w14:alpha w14:val="5000"/>
                                      </w14:schemeClr>
                                    </w14:solidFill>
                                  </w14:textFill>
                                </w:rPr>
                                <w:t>Introducción a cinemática de robots</w:t>
                              </w:r>
                            </w:p>
                          </w:sdtContent>
                        </w:sdt>
                      </w:txbxContent>
                    </v:textbox>
                  </v:shape>
                  <v:rect id="Rectangle 25" o:spid="_x0000_s1030" alt="Horizontal clara" style="position:absolute;left:64536;top:67050;width:10408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>
                    <v:textbox>
                      <w:txbxContent>
                        <w:p w:rsidR="00FF154A" w:rsidRPr="00FF154A" w:rsidRDefault="0065278F" w:rsidP="00FF154A">
                          <w:pPr>
                            <w:pStyle w:val="NormalWeb"/>
                            <w:spacing w:before="200" w:beforeAutospacing="0" w:after="200" w:afterAutospacing="0" w:line="276" w:lineRule="auto"/>
                            <w:jc w:val="right"/>
                            <w:rPr>
                              <w:color w:val="EBF6CF" w:themeColor="accent1" w:themeTint="33"/>
                            </w:rPr>
                          </w:pPr>
                          <w:r w:rsidRPr="005A371A">
                            <w:rPr>
                              <w:rFonts w:ascii="Verdana" w:eastAsia="Times New Roman" w:hAnsi="Verdana" w:cs="Calibri"/>
                              <w:b/>
                              <w:bCs/>
                              <w:color w:val="EBF6CF" w:themeColor="accent1" w:themeTint="33"/>
                              <w:spacing w:val="10"/>
                              <w:lang w:val="es-AR"/>
                              <w14:shadow w14:blurRad="50927" w14:dist="38481" w14:dir="13500000" w14:sx="0" w14:sy="0" w14:kx="0" w14:ky="0" w14:algn="b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rgbClr w14:val="162001">
                                    <w14:alpha w14:val="94000"/>
                                  </w14:srgb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2018</w:t>
                          </w:r>
                        </w:p>
                      </w:txbxContent>
                    </v:textbox>
                  </v:rect>
                </v:group>
                <v:line id="Straight Connector 26" o:spid="_x0000_s1031" style="position:absolute;flip:y;visibility:visible;mso-wrap-style:square" from="72043,108524" to="72043,1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" strokecolor="#e7eced [3214]"/>
                <v:line id="Straight Connector 35" o:spid="_x0000_s1032" style="position:absolute;flip:y;visibility:visible;mso-wrap-style:square" from="71811,70087" to="71811,77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" strokecolor="#e7eced [3214]"/>
                <v:shape id="Imagen 1" o:spid="_x0000_s1033" type="#_x0000_t75" style="position:absolute;left:15694;top:29923;width:43714;height:4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">
                  <v:imagedata r:id="rId10" o:title=""/>
                  <v:path arrowok="t"/>
                </v:shape>
              </v:group>
            </w:pict>
          </mc:Fallback>
        </mc:AlternateContent>
      </w:r>
      <w:r w:rsidR="00E53A98">
        <w:rPr>
          <w:color w:val="FFFFFF" w:themeColor="background1"/>
          <w:sz w:val="144"/>
          <w:szCs w:val="120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  <w:br w:type="page"/>
      </w:r>
    </w:p>
    <w:p w:rsidR="0079547D" w:rsidRDefault="0079547D" w:rsidP="006473F8">
      <w:pPr>
        <w:tabs>
          <w:tab w:val="right" w:pos="8505"/>
        </w:tabs>
        <w:sectPr w:rsidR="0079547D" w:rsidSect="00C835DA">
          <w:headerReference w:type="default" r:id="rId11"/>
          <w:footerReference w:type="default" r:id="rId12"/>
          <w:footerReference w:type="first" r:id="rId13"/>
          <w:pgSz w:w="11907" w:h="16839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2B382F" w:rsidRDefault="002B382F" w:rsidP="0065278F">
      <w:pPr>
        <w:rPr>
          <w:lang w:val="pt-BR"/>
        </w:rPr>
      </w:pPr>
    </w:p>
    <w:p w:rsidR="00E1617A" w:rsidRDefault="00E1617A" w:rsidP="0065278F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noProof/>
          <w:lang w:val="es-MX" w:eastAsia="es-MX"/>
        </w:rPr>
        <w:drawing>
          <wp:inline distT="0" distB="0" distL="0" distR="0">
            <wp:extent cx="7680325" cy="5760085"/>
            <wp:effectExtent l="7620" t="0" r="444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408_10045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32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7A" w:rsidRDefault="00E1617A" w:rsidP="0065278F">
      <w:pPr>
        <w:rPr>
          <w:rFonts w:ascii="Arial" w:hAnsi="Arial" w:cs="Arial"/>
          <w:b/>
          <w:lang w:val="es-MX"/>
        </w:rPr>
      </w:pPr>
    </w:p>
    <w:p w:rsidR="00E1617A" w:rsidRDefault="00E1617A" w:rsidP="0065278F">
      <w:pPr>
        <w:rPr>
          <w:rFonts w:ascii="Arial" w:hAnsi="Arial" w:cs="Arial"/>
          <w:b/>
          <w:lang w:val="es-MX"/>
        </w:rPr>
      </w:pPr>
    </w:p>
    <w:p w:rsidR="0065278F" w:rsidRPr="006F639E" w:rsidRDefault="0065278F" w:rsidP="0065278F">
      <w:pPr>
        <w:rPr>
          <w:rFonts w:ascii="Arial" w:hAnsi="Arial" w:cs="Arial"/>
          <w:b/>
          <w:lang w:val="es-MX"/>
        </w:rPr>
      </w:pPr>
      <w:bookmarkStart w:id="0" w:name="_GoBack"/>
      <w:bookmarkEnd w:id="0"/>
      <w:r w:rsidRPr="006F639E">
        <w:rPr>
          <w:rFonts w:ascii="Arial" w:hAnsi="Arial" w:cs="Arial"/>
          <w:b/>
          <w:lang w:val="es-MX"/>
        </w:rPr>
        <w:lastRenderedPageBreak/>
        <w:t>¿Qué es un robot?</w:t>
      </w:r>
    </w:p>
    <w:p w:rsidR="0065278F" w:rsidRPr="006F639E" w:rsidRDefault="0065278F" w:rsidP="0065278F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Un robot manipulador industrial es una maquina manipuladora con varios grados de libertad controlada automáticamente</w:t>
      </w:r>
      <w:r w:rsidR="005A371A" w:rsidRPr="006F639E">
        <w:rPr>
          <w:rFonts w:ascii="Arial" w:hAnsi="Arial" w:cs="Arial"/>
          <w:lang w:val="es-MX"/>
        </w:rPr>
        <w:t xml:space="preserve"> reprogramable y de múltiples usos, pudiendo estar en un lugar fijo o móvil para su empleo en aplicaciones industriales.</w:t>
      </w:r>
    </w:p>
    <w:p w:rsidR="005A371A" w:rsidRDefault="005A371A" w:rsidP="0065278F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¿Cuáles son los tipos de robot que existen?</w:t>
      </w:r>
    </w:p>
    <w:p w:rsidR="006F639E" w:rsidRPr="006F639E" w:rsidRDefault="006F639E" w:rsidP="006F639E">
      <w:pPr>
        <w:pStyle w:val="Prrafodelista"/>
        <w:numPr>
          <w:ilvl w:val="0"/>
          <w:numId w:val="3"/>
        </w:numPr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>Cartesianos</w:t>
      </w:r>
    </w:p>
    <w:p w:rsidR="006F639E" w:rsidRPr="006F639E" w:rsidRDefault="006F639E" w:rsidP="006F639E">
      <w:pPr>
        <w:pStyle w:val="Prrafodelista"/>
        <w:numPr>
          <w:ilvl w:val="0"/>
          <w:numId w:val="3"/>
        </w:numPr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>Cilíndricos</w:t>
      </w:r>
    </w:p>
    <w:p w:rsidR="006F639E" w:rsidRPr="006F639E" w:rsidRDefault="006F639E" w:rsidP="006F639E">
      <w:pPr>
        <w:pStyle w:val="Prrafodelista"/>
        <w:numPr>
          <w:ilvl w:val="0"/>
          <w:numId w:val="3"/>
        </w:numPr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>Paralelos</w:t>
      </w:r>
    </w:p>
    <w:p w:rsidR="006F639E" w:rsidRPr="00D55732" w:rsidRDefault="00D55732" w:rsidP="006F639E">
      <w:pPr>
        <w:pStyle w:val="Prrafodelista"/>
        <w:numPr>
          <w:ilvl w:val="0"/>
          <w:numId w:val="3"/>
        </w:numPr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>Antropomórfico</w:t>
      </w:r>
    </w:p>
    <w:p w:rsidR="00D55732" w:rsidRPr="00D55732" w:rsidRDefault="00D55732" w:rsidP="006F639E">
      <w:pPr>
        <w:pStyle w:val="Prrafodelista"/>
        <w:numPr>
          <w:ilvl w:val="0"/>
          <w:numId w:val="3"/>
        </w:numPr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>Esféricos</w:t>
      </w:r>
    </w:p>
    <w:p w:rsidR="00D55732" w:rsidRDefault="00D55732" w:rsidP="006F639E">
      <w:pPr>
        <w:pStyle w:val="Prrafodelista"/>
        <w:numPr>
          <w:ilvl w:val="0"/>
          <w:numId w:val="3"/>
        </w:numPr>
        <w:rPr>
          <w:rFonts w:ascii="Arial" w:hAnsi="Arial" w:cs="Arial"/>
          <w:lang w:val="es-MX"/>
        </w:rPr>
      </w:pPr>
      <w:r w:rsidRPr="00D55732">
        <w:rPr>
          <w:rFonts w:ascii="Arial" w:hAnsi="Arial" w:cs="Arial"/>
          <w:lang w:val="es-MX"/>
        </w:rPr>
        <w:t>Scara</w:t>
      </w:r>
    </w:p>
    <w:p w:rsidR="00D55732" w:rsidRPr="00D55732" w:rsidRDefault="00D55732" w:rsidP="00D55732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0EDA924C" wp14:editId="722B2A73">
            <wp:extent cx="6067425" cy="6222670"/>
            <wp:effectExtent l="76200" t="0" r="66675" b="45085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6F639E" w:rsidRPr="006F639E" w:rsidRDefault="006F639E" w:rsidP="0065278F">
      <w:pPr>
        <w:rPr>
          <w:rFonts w:ascii="Arial" w:hAnsi="Arial" w:cs="Arial"/>
          <w:b/>
          <w:lang w:val="es-MX"/>
        </w:rPr>
      </w:pPr>
    </w:p>
    <w:p w:rsidR="00985F56" w:rsidRDefault="00985F56" w:rsidP="0065278F">
      <w:pPr>
        <w:rPr>
          <w:rFonts w:ascii="Arial" w:hAnsi="Arial" w:cs="Arial"/>
          <w:b/>
          <w:lang w:val="es-MX"/>
        </w:rPr>
      </w:pPr>
    </w:p>
    <w:p w:rsidR="005A371A" w:rsidRPr="006F639E" w:rsidRDefault="005A371A" w:rsidP="0065278F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Menciona algunas aplicaciones típicas de un robot industrial</w:t>
      </w:r>
    </w:p>
    <w:p w:rsidR="005A371A" w:rsidRPr="006F639E" w:rsidRDefault="005A371A" w:rsidP="0065278F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Son empleados en tareas de precisión y repetitivas, por ejemplo:</w:t>
      </w:r>
    </w:p>
    <w:p w:rsidR="005A371A" w:rsidRPr="006F639E" w:rsidRDefault="005A371A" w:rsidP="0065278F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Soldaduras, cortes, paletizado, pulido, forja, prensa y fundición.</w:t>
      </w:r>
    </w:p>
    <w:p w:rsidR="005002A5" w:rsidRPr="006F639E" w:rsidRDefault="005A371A" w:rsidP="005002A5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¿Cuáles son las diferencias entre un robot industrial y una máquina-herramienta CNC?</w:t>
      </w:r>
    </w:p>
    <w:p w:rsidR="00595BA8" w:rsidRPr="006F639E" w:rsidRDefault="00595BA8" w:rsidP="005002A5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lastRenderedPageBreak/>
        <w:t>Las herramientas-maquina CNC son utilizadas para la producción de una gran variedad de productos en cambio los robots industriales cumplen normalmente una función de acarreo, desplazamiento o movimiento de ciertos materiales.</w:t>
      </w:r>
    </w:p>
    <w:p w:rsidR="00595BA8" w:rsidRPr="006F639E" w:rsidRDefault="00595BA8" w:rsidP="005002A5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¿Cómo debe decidirse el tipo de robot para determinado trabajo?</w:t>
      </w:r>
    </w:p>
    <w:p w:rsidR="00595BA8" w:rsidRPr="006F639E" w:rsidRDefault="00595BA8" w:rsidP="005002A5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Se debe hacer un análisis de lo que se necesita realizar, dependiendo de las variables a mejorar y las variables que se tengan en el entorno donde se encontrará el robot.</w:t>
      </w:r>
    </w:p>
    <w:p w:rsidR="00595BA8" w:rsidRPr="006F639E" w:rsidRDefault="00595BA8" w:rsidP="005002A5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¿Qué es R.U.R.?</w:t>
      </w:r>
    </w:p>
    <w:p w:rsidR="00C00319" w:rsidRPr="006F639E" w:rsidRDefault="00595BA8" w:rsidP="005002A5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Rossum’s Universal Robots obra teatral de ciencia ficción</w:t>
      </w:r>
    </w:p>
    <w:p w:rsidR="00C00319" w:rsidRPr="006F639E" w:rsidRDefault="00C00319" w:rsidP="005002A5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 xml:space="preserve">Diferencias entre robots seriales y robots paralelos </w:t>
      </w:r>
    </w:p>
    <w:p w:rsidR="00595BA8" w:rsidRPr="006F639E" w:rsidRDefault="00C00319" w:rsidP="005002A5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 xml:space="preserve">Los paralelos cuentan con articulaciones prismáticas y rotativas a la vez. </w:t>
      </w:r>
      <w:r w:rsidR="00595BA8" w:rsidRPr="006F639E">
        <w:rPr>
          <w:rFonts w:ascii="Arial" w:hAnsi="Arial" w:cs="Arial"/>
          <w:lang w:val="es-MX"/>
        </w:rPr>
        <w:t xml:space="preserve"> </w:t>
      </w:r>
    </w:p>
    <w:p w:rsidR="00595BA8" w:rsidRPr="006F639E" w:rsidRDefault="00595BA8" w:rsidP="005002A5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¿Cuáles son los problemas de seguridad con el uso de robots?</w:t>
      </w:r>
    </w:p>
    <w:p w:rsidR="00595BA8" w:rsidRPr="006F639E" w:rsidRDefault="00595BA8" w:rsidP="00595BA8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Riesgo de colisión entre el operativo y el robot.</w:t>
      </w:r>
    </w:p>
    <w:p w:rsidR="00595BA8" w:rsidRPr="006F639E" w:rsidRDefault="00595BA8" w:rsidP="00595BA8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Riesgo de atrapamiento y aplastamiento.</w:t>
      </w:r>
    </w:p>
    <w:p w:rsidR="00595BA8" w:rsidRPr="006F639E" w:rsidRDefault="00595BA8" w:rsidP="00595BA8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Riesgos de alcance al operativo por piezas que el robot deja caer o proyecte.</w:t>
      </w:r>
    </w:p>
    <w:p w:rsidR="00595BA8" w:rsidRPr="006F639E" w:rsidRDefault="00595BA8" w:rsidP="00595BA8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¿Cuál es la población de robots en el mundo?</w:t>
      </w:r>
    </w:p>
    <w:p w:rsidR="00595BA8" w:rsidRPr="006F639E" w:rsidRDefault="00595BA8" w:rsidP="005002A5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1.63 millones de robots</w:t>
      </w:r>
    </w:p>
    <w:p w:rsidR="00595BA8" w:rsidRPr="006F639E" w:rsidRDefault="00595BA8" w:rsidP="005002A5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¿Qué industria es considerada el usuario más grande de robots industriales de tipo serial?</w:t>
      </w:r>
    </w:p>
    <w:p w:rsidR="00595BA8" w:rsidRPr="006F639E" w:rsidRDefault="00595BA8" w:rsidP="005002A5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 xml:space="preserve">La industria automotriz </w:t>
      </w:r>
    </w:p>
    <w:p w:rsidR="00595BA8" w:rsidRPr="006F639E" w:rsidRDefault="00595BA8" w:rsidP="005002A5">
      <w:pPr>
        <w:rPr>
          <w:rFonts w:ascii="Arial" w:hAnsi="Arial" w:cs="Arial"/>
          <w:b/>
          <w:lang w:val="es-MX"/>
        </w:rPr>
      </w:pPr>
      <w:r w:rsidRPr="006F639E">
        <w:rPr>
          <w:rFonts w:ascii="Arial" w:hAnsi="Arial" w:cs="Arial"/>
          <w:b/>
          <w:lang w:val="es-MX"/>
        </w:rPr>
        <w:t>¿Cuáles son las áreas nuevas de aplicación de robots?</w:t>
      </w:r>
    </w:p>
    <w:p w:rsidR="00595BA8" w:rsidRPr="006F639E" w:rsidRDefault="00595BA8" w:rsidP="005002A5">
      <w:pPr>
        <w:rPr>
          <w:rFonts w:ascii="Arial" w:hAnsi="Arial" w:cs="Arial"/>
          <w:lang w:val="es-MX"/>
        </w:rPr>
      </w:pPr>
      <w:r w:rsidRPr="006F639E">
        <w:rPr>
          <w:rFonts w:ascii="Arial" w:hAnsi="Arial" w:cs="Arial"/>
          <w:lang w:val="es-MX"/>
        </w:rPr>
        <w:t>Comercio, almacenes, logística y servicios.</w:t>
      </w:r>
    </w:p>
    <w:p w:rsidR="00595BA8" w:rsidRPr="006F639E" w:rsidRDefault="00595BA8" w:rsidP="005002A5">
      <w:pPr>
        <w:rPr>
          <w:rFonts w:ascii="Arial" w:hAnsi="Arial" w:cs="Arial"/>
          <w:lang w:val="es-MX"/>
        </w:rPr>
      </w:pPr>
    </w:p>
    <w:p w:rsidR="00595BA8" w:rsidRDefault="00595BA8" w:rsidP="005002A5">
      <w:pPr>
        <w:rPr>
          <w:lang w:val="es-MX"/>
        </w:rPr>
      </w:pPr>
    </w:p>
    <w:p w:rsidR="00595BA8" w:rsidRPr="005002A5" w:rsidRDefault="00595BA8" w:rsidP="005002A5">
      <w:pPr>
        <w:rPr>
          <w:lang w:val="es-MX"/>
        </w:rPr>
      </w:pPr>
    </w:p>
    <w:p w:rsidR="0065278F" w:rsidRDefault="00C835DA" w:rsidP="002B382F">
      <w:r>
        <w:t xml:space="preserve"> </w:t>
      </w:r>
    </w:p>
    <w:p w:rsidR="0065278F" w:rsidRPr="0065278F" w:rsidRDefault="0065278F" w:rsidP="0065278F">
      <w:pPr>
        <w:tabs>
          <w:tab w:val="left" w:pos="6358"/>
        </w:tabs>
      </w:pPr>
      <w:r>
        <w:tab/>
      </w:r>
    </w:p>
    <w:p w:rsidR="002B382F" w:rsidRPr="0065278F" w:rsidRDefault="002B382F" w:rsidP="0065278F"/>
    <w:sectPr w:rsidR="002B382F" w:rsidRPr="0065278F" w:rsidSect="00747EB6">
      <w:headerReference w:type="first" r:id="rId20"/>
      <w:footerReference w:type="first" r:id="rId21"/>
      <w:pgSz w:w="11907" w:h="16839" w:code="9"/>
      <w:pgMar w:top="851" w:right="1418" w:bottom="851" w:left="1418" w:header="709" w:footer="8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762" w:rsidRDefault="00260762" w:rsidP="009B6E8C">
      <w:pPr>
        <w:spacing w:after="0" w:line="240" w:lineRule="auto"/>
      </w:pPr>
      <w:r>
        <w:separator/>
      </w:r>
    </w:p>
  </w:endnote>
  <w:endnote w:type="continuationSeparator" w:id="0">
    <w:p w:rsidR="00260762" w:rsidRDefault="00260762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382F" w:rsidRDefault="002B382F" w:rsidP="002B382F">
    <w:pPr>
      <w:pStyle w:val="Piedepgina"/>
    </w:pPr>
  </w:p>
  <w:p w:rsidR="009B6E8C" w:rsidRPr="003C2CC6" w:rsidRDefault="00416CB0" w:rsidP="008510B9">
    <w:pPr>
      <w:pStyle w:val="Piedepgina"/>
      <w:spacing w:after="240"/>
      <w:jc w:val="right"/>
      <w:rPr>
        <w:i/>
        <w:sz w:val="28"/>
      </w:rPr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E5EBDCE" wp14:editId="03A4425C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C2CC6" w:rsidRPr="008510B9" w:rsidRDefault="003C2CC6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E1617A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3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EBDC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54.2pt;margin-top:-31.6pt;width:52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Ge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EWqGetgIA&#10;ALgFAAAOAAAAAAAAAAAAAAAAAC4CAABkcnMvZTJvRG9jLnhtbFBLAQItABQABgAIAAAAIQCl5p2A&#10;4AAAAAwBAAAPAAAAAAAAAAAAAAAAABAFAABkcnMvZG93bnJldi54bWxQSwUGAAAAAAQABADzAAAA&#10;HQYAAAAA&#10;" filled="f" stroked="f">
              <v:textbox>
                <w:txbxContent>
                  <w:p w:rsidR="003C2CC6" w:rsidRPr="008510B9" w:rsidRDefault="003C2CC6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E1617A">
                      <w:rPr>
                        <w:i/>
                        <w:noProof/>
                        <w:color w:val="FFFFFF" w:themeColor="background1"/>
                        <w:sz w:val="32"/>
                      </w:rPr>
                      <w:t>3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43EF" w:rsidRPr="007B43EF" w:rsidRDefault="00747EB6" w:rsidP="007B43EF">
    <w:pPr>
      <w:pStyle w:val="Piedepgina"/>
      <w:rPr>
        <w:sz w:val="2"/>
      </w:rPr>
    </w:pPr>
    <w:r>
      <w:rPr>
        <w:sz w:val="2"/>
      </w:rPr>
      <w:t>aaaaa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7EB6" w:rsidRDefault="00747EB6" w:rsidP="007B43EF">
    <w:pPr>
      <w:pStyle w:val="Piedepgina"/>
      <w:rPr>
        <w:sz w:val="2"/>
      </w:rPr>
    </w:pPr>
    <w:r>
      <w:rPr>
        <w:sz w:val="2"/>
      </w:rPr>
      <w:t>Aaaaa</w:t>
    </w:r>
  </w:p>
  <w:p w:rsidR="00747EB6" w:rsidRDefault="00747EB6" w:rsidP="007B43EF">
    <w:pPr>
      <w:pStyle w:val="Piedepgina"/>
      <w:rPr>
        <w:sz w:val="2"/>
      </w:rPr>
    </w:pPr>
  </w:p>
  <w:p w:rsidR="00747EB6" w:rsidRDefault="00747EB6" w:rsidP="007B43EF">
    <w:pPr>
      <w:pStyle w:val="Piedepgina"/>
      <w:rPr>
        <w:sz w:val="2"/>
      </w:rPr>
    </w:pPr>
  </w:p>
  <w:p w:rsidR="00747EB6" w:rsidRDefault="00747EB6" w:rsidP="007B43EF">
    <w:pPr>
      <w:pStyle w:val="Piedepgina"/>
      <w:rPr>
        <w:sz w:val="2"/>
      </w:rPr>
    </w:pPr>
  </w:p>
  <w:p w:rsidR="00747EB6" w:rsidRDefault="00747EB6" w:rsidP="007B43EF">
    <w:pPr>
      <w:pStyle w:val="Piedepgina"/>
      <w:rPr>
        <w:sz w:val="2"/>
      </w:rPr>
    </w:pPr>
  </w:p>
  <w:p w:rsidR="00747EB6" w:rsidRPr="007B43EF" w:rsidRDefault="00747EB6" w:rsidP="007B43EF">
    <w:pPr>
      <w:pStyle w:val="Piedepgina"/>
      <w:rPr>
        <w:sz w:val="2"/>
      </w:rPr>
    </w:pPr>
  </w:p>
  <w:tbl>
    <w:tblPr>
      <w:tblStyle w:val="Tablaconcuadrcula"/>
      <w:tblW w:w="6060" w:type="pct"/>
      <w:tblInd w:w="-95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209"/>
      <w:gridCol w:w="785"/>
    </w:tblGrid>
    <w:tr w:rsidR="00747EB6" w:rsidTr="0065278F">
      <w:trPr>
        <w:trHeight w:val="260"/>
      </w:trPr>
      <w:tc>
        <w:tcPr>
          <w:tcW w:w="4643" w:type="pct"/>
        </w:tcPr>
        <w:p w:rsidR="00747EB6" w:rsidRPr="0081174C" w:rsidRDefault="00747EB6" w:rsidP="0065278F">
          <w:pPr>
            <w:pStyle w:val="Encabezado"/>
            <w:rPr>
              <w:rFonts w:asciiTheme="majorHAnsi" w:hAnsiTheme="majorHAnsi" w:cstheme="majorHAnsi"/>
              <w:sz w:val="28"/>
            </w:rPr>
          </w:pPr>
        </w:p>
      </w:tc>
      <w:tc>
        <w:tcPr>
          <w:tcW w:w="357" w:type="pct"/>
          <w:shd w:val="clear" w:color="auto" w:fill="648086" w:themeFill="background2" w:themeFillShade="80"/>
        </w:tcPr>
        <w:p w:rsidR="00747EB6" w:rsidRDefault="00747EB6" w:rsidP="00241DCE">
          <w:pPr>
            <w:pStyle w:val="Encabezado"/>
          </w:pPr>
        </w:p>
      </w:tc>
    </w:tr>
  </w:tbl>
  <w:p w:rsidR="00747EB6" w:rsidRPr="007B43EF" w:rsidRDefault="00747EB6" w:rsidP="007B43EF">
    <w:pPr>
      <w:pStyle w:val="Piedepgina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762" w:rsidRDefault="00260762" w:rsidP="009B6E8C">
      <w:pPr>
        <w:spacing w:after="0" w:line="240" w:lineRule="auto"/>
      </w:pPr>
      <w:r>
        <w:separator/>
      </w:r>
    </w:p>
  </w:footnote>
  <w:footnote w:type="continuationSeparator" w:id="0">
    <w:p w:rsidR="00260762" w:rsidRDefault="00260762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C835DA" w:rsidTr="00241DCE">
      <w:trPr>
        <w:trHeight w:val="299"/>
      </w:trPr>
      <w:tc>
        <w:tcPr>
          <w:tcW w:w="9606" w:type="dxa"/>
        </w:tcPr>
        <w:p w:rsidR="00C835DA" w:rsidRDefault="00260762" w:rsidP="0065278F">
          <w:pPr>
            <w:pStyle w:val="Encabezado"/>
            <w:jc w:val="right"/>
          </w:pPr>
          <w:sdt>
            <w:sdtPr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alias w:val="Título"/>
              <w:id w:val="-122975834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65278F">
                <w:rPr>
                  <w:rFonts w:ascii="Arial" w:hAnsi="Arial" w:cs="Arial"/>
                  <w:b/>
                  <w:color w:val="000000" w:themeColor="text1"/>
                  <w:sz w:val="26"/>
                  <w:szCs w:val="26"/>
                  <w:lang w:val="es-MX"/>
                </w:rPr>
                <w:t>Introducción a cinemática de robots</w:t>
              </w:r>
            </w:sdtContent>
          </w:sdt>
          <w:r w:rsidR="00C835DA" w:rsidRPr="00E222DE">
            <w:rPr>
              <w:rFonts w:ascii="Arial" w:hAnsi="Arial" w:cs="Arial"/>
              <w:color w:val="000000" w:themeColor="text1"/>
              <w:sz w:val="28"/>
            </w:rPr>
            <w:t xml:space="preserve"> </w:t>
          </w:r>
          <w:r w:rsidR="00C835DA" w:rsidRPr="00E222DE">
            <w:rPr>
              <w:rFonts w:ascii="Arial" w:hAnsi="Arial" w:cs="Arial"/>
              <w:color w:val="5B6973" w:themeColor="text2"/>
            </w:rPr>
            <w:t xml:space="preserve">  </w:t>
          </w:r>
        </w:p>
      </w:tc>
      <w:tc>
        <w:tcPr>
          <w:tcW w:w="699" w:type="dxa"/>
          <w:shd w:val="clear" w:color="auto" w:fill="285B60" w:themeFill="accent2" w:themeFillShade="80"/>
        </w:tcPr>
        <w:p w:rsidR="00C835DA" w:rsidRDefault="00C835DA" w:rsidP="00241DCE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E1617A">
            <w:rPr>
              <w:noProof/>
              <w:color w:val="FFFFFF" w:themeColor="background1"/>
            </w:rPr>
            <w:t>3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:rsidR="009B6E8C" w:rsidRDefault="009B6E8C" w:rsidP="003C2CC6">
    <w:pPr>
      <w:pStyle w:val="Encabezado"/>
      <w:spacing w:before="2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538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00"/>
      <w:gridCol w:w="662"/>
    </w:tblGrid>
    <w:tr w:rsidR="00C835DA" w:rsidTr="0081174C">
      <w:trPr>
        <w:trHeight w:val="142"/>
      </w:trPr>
      <w:tc>
        <w:tcPr>
          <w:tcW w:w="4661" w:type="pct"/>
        </w:tcPr>
        <w:p w:rsidR="00C835DA" w:rsidRDefault="0081174C" w:rsidP="0081174C">
          <w:pPr>
            <w:pStyle w:val="Encabezado"/>
            <w:jc w:val="right"/>
          </w:pPr>
          <w:r>
            <w:rPr>
              <w:rFonts w:asciiTheme="majorHAnsi" w:hAnsiTheme="majorHAnsi" w:cstheme="majorHAnsi"/>
              <w:b/>
              <w:color w:val="000000" w:themeColor="text1"/>
              <w:sz w:val="28"/>
              <w:szCs w:val="26"/>
            </w:rPr>
            <w:t xml:space="preserve"> </w:t>
          </w:r>
          <w:sdt>
            <w:sdtP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6"/>
              </w:rPr>
              <w:alias w:val="Título"/>
              <w:id w:val="-142942839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65278F">
                <w:rPr>
                  <w:rFonts w:asciiTheme="majorHAnsi" w:hAnsiTheme="majorHAnsi" w:cstheme="majorHAnsi"/>
                  <w:b/>
                  <w:color w:val="000000" w:themeColor="text1"/>
                  <w:sz w:val="28"/>
                  <w:szCs w:val="26"/>
                  <w:lang w:val="es-MX"/>
                </w:rPr>
                <w:t>Introducción a cinemática de robots</w:t>
              </w:r>
            </w:sdtContent>
          </w:sdt>
          <w:r w:rsidR="00C835DA" w:rsidRPr="00E222DE">
            <w:rPr>
              <w:rFonts w:ascii="Arial" w:hAnsi="Arial" w:cs="Arial"/>
              <w:color w:val="5B6973" w:themeColor="text2"/>
            </w:rPr>
            <w:t xml:space="preserve"> </w:t>
          </w:r>
        </w:p>
      </w:tc>
      <w:tc>
        <w:tcPr>
          <w:tcW w:w="339" w:type="pct"/>
          <w:shd w:val="clear" w:color="auto" w:fill="648086" w:themeFill="background2" w:themeFillShade="80"/>
        </w:tcPr>
        <w:p w:rsidR="00C835DA" w:rsidRDefault="00C835DA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E1617A">
            <w:rPr>
              <w:noProof/>
              <w:color w:val="FFFFFF" w:themeColor="background1"/>
            </w:rPr>
            <w:t>2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:rsidR="00C835DA" w:rsidRDefault="00C835D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651DD"/>
    <w:multiLevelType w:val="hybridMultilevel"/>
    <w:tmpl w:val="9B1885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602EE"/>
    <w:multiLevelType w:val="hybridMultilevel"/>
    <w:tmpl w:val="495484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66D2D"/>
    <w:multiLevelType w:val="hybridMultilevel"/>
    <w:tmpl w:val="404899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78F"/>
    <w:rsid w:val="000008CE"/>
    <w:rsid w:val="00006841"/>
    <w:rsid w:val="0003522C"/>
    <w:rsid w:val="00060336"/>
    <w:rsid w:val="000A3FA8"/>
    <w:rsid w:val="000D0778"/>
    <w:rsid w:val="000E69F2"/>
    <w:rsid w:val="000F083B"/>
    <w:rsid w:val="00151124"/>
    <w:rsid w:val="0016363C"/>
    <w:rsid w:val="00173C34"/>
    <w:rsid w:val="00190BFA"/>
    <w:rsid w:val="00236439"/>
    <w:rsid w:val="00260762"/>
    <w:rsid w:val="002A7E3D"/>
    <w:rsid w:val="002B382F"/>
    <w:rsid w:val="002E2DE0"/>
    <w:rsid w:val="00322595"/>
    <w:rsid w:val="00351E3A"/>
    <w:rsid w:val="003B02AD"/>
    <w:rsid w:val="003C2CC6"/>
    <w:rsid w:val="003C3710"/>
    <w:rsid w:val="0041500D"/>
    <w:rsid w:val="0041647D"/>
    <w:rsid w:val="00416CB0"/>
    <w:rsid w:val="004C0460"/>
    <w:rsid w:val="004E6BB8"/>
    <w:rsid w:val="004F7724"/>
    <w:rsid w:val="005002A5"/>
    <w:rsid w:val="00595BA8"/>
    <w:rsid w:val="005970BA"/>
    <w:rsid w:val="005A371A"/>
    <w:rsid w:val="005C68D6"/>
    <w:rsid w:val="0060678F"/>
    <w:rsid w:val="00646262"/>
    <w:rsid w:val="006473F8"/>
    <w:rsid w:val="0065278F"/>
    <w:rsid w:val="006F639E"/>
    <w:rsid w:val="0072095D"/>
    <w:rsid w:val="00747EB6"/>
    <w:rsid w:val="0079547D"/>
    <w:rsid w:val="007B43EF"/>
    <w:rsid w:val="007C6576"/>
    <w:rsid w:val="00800134"/>
    <w:rsid w:val="0081174C"/>
    <w:rsid w:val="008201C9"/>
    <w:rsid w:val="008456AB"/>
    <w:rsid w:val="008510B9"/>
    <w:rsid w:val="00852CE9"/>
    <w:rsid w:val="008836CB"/>
    <w:rsid w:val="008F508B"/>
    <w:rsid w:val="008F7F18"/>
    <w:rsid w:val="00923284"/>
    <w:rsid w:val="00932331"/>
    <w:rsid w:val="00935B77"/>
    <w:rsid w:val="00950136"/>
    <w:rsid w:val="00985F56"/>
    <w:rsid w:val="009B6E8C"/>
    <w:rsid w:val="00A00A0F"/>
    <w:rsid w:val="00A03479"/>
    <w:rsid w:val="00A0372A"/>
    <w:rsid w:val="00A6391B"/>
    <w:rsid w:val="00AB47E6"/>
    <w:rsid w:val="00AD78BA"/>
    <w:rsid w:val="00AF1AB5"/>
    <w:rsid w:val="00B670B3"/>
    <w:rsid w:val="00BE693A"/>
    <w:rsid w:val="00C00319"/>
    <w:rsid w:val="00C170E0"/>
    <w:rsid w:val="00C835DA"/>
    <w:rsid w:val="00CA6B83"/>
    <w:rsid w:val="00CB5639"/>
    <w:rsid w:val="00CF6005"/>
    <w:rsid w:val="00D21A71"/>
    <w:rsid w:val="00D24F33"/>
    <w:rsid w:val="00D51E0C"/>
    <w:rsid w:val="00D55732"/>
    <w:rsid w:val="00DD7104"/>
    <w:rsid w:val="00E12990"/>
    <w:rsid w:val="00E1617A"/>
    <w:rsid w:val="00E222DE"/>
    <w:rsid w:val="00E53A98"/>
    <w:rsid w:val="00F14F13"/>
    <w:rsid w:val="00F27BDB"/>
    <w:rsid w:val="00F6707C"/>
    <w:rsid w:val="00F76A49"/>
    <w:rsid w:val="00F96089"/>
    <w:rsid w:val="00FA52EF"/>
    <w:rsid w:val="00FB2CA7"/>
    <w:rsid w:val="00FE3615"/>
    <w:rsid w:val="00FF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C5CF8"/>
  <w15:docId w15:val="{EB8537B2-DA04-4127-B864-A9A22B00F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43EF"/>
    <w:pPr>
      <w:spacing w:line="300" w:lineRule="auto"/>
      <w:jc w:val="both"/>
    </w:pPr>
    <w:rPr>
      <w:rFonts w:ascii="Calibri" w:hAnsi="Calibr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1174C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7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17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1174C"/>
    <w:pPr>
      <w:spacing w:after="300" w:line="240" w:lineRule="auto"/>
      <w:contextualSpacing/>
      <w:jc w:val="center"/>
    </w:pPr>
    <w:rPr>
      <w:rFonts w:eastAsiaTheme="majorEastAsia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74C"/>
    <w:rPr>
      <w:rFonts w:ascii="Calibri" w:eastAsiaTheme="majorEastAsia" w:hAnsi="Calibri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174C"/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26CBEC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A68100" w:themeColor="accent3" w:themeShade="BF"/>
    </w:rPr>
    <w:tblPr>
      <w:tblStyleRowBandSize w:val="1"/>
      <w:tblStyleColBandSize w:val="1"/>
      <w:tblBorders>
        <w:top w:val="single" w:sz="8" w:space="0" w:color="DEAE00" w:themeColor="accent3"/>
        <w:bottom w:val="single" w:sz="8" w:space="0" w:color="DEAE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table" w:styleId="Sombreadoclaro-nfasis2">
    <w:name w:val="Light Shading Accent 2"/>
    <w:basedOn w:val="Tablanormal"/>
    <w:uiPriority w:val="60"/>
    <w:rsid w:val="002B382F"/>
    <w:pPr>
      <w:spacing w:after="0" w:line="240" w:lineRule="auto"/>
    </w:pPr>
    <w:rPr>
      <w:color w:val="3C8890" w:themeColor="accent2" w:themeShade="BF"/>
    </w:rPr>
    <w:tblPr>
      <w:tblStyleRowBandSize w:val="1"/>
      <w:tblStyleColBandSize w:val="1"/>
      <w:tblBorders>
        <w:top w:val="single" w:sz="8" w:space="0" w:color="59B0B9" w:themeColor="accent2"/>
        <w:bottom w:val="single" w:sz="8" w:space="0" w:color="59B0B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</w:style>
  <w:style w:type="table" w:styleId="Cuadrculaclara-nfasis2">
    <w:name w:val="Light Grid Accent 2"/>
    <w:basedOn w:val="Tablanormal"/>
    <w:uiPriority w:val="62"/>
    <w:rsid w:val="002B382F"/>
    <w:pPr>
      <w:spacing w:after="0" w:line="240" w:lineRule="auto"/>
    </w:pPr>
    <w:tblPr>
      <w:tblStyleRowBandSize w:val="1"/>
      <w:tblStyleColBandSize w:val="1"/>
      <w:tblBorders>
        <w:top w:val="single" w:sz="8" w:space="0" w:color="59B0B9" w:themeColor="accent2"/>
        <w:left w:val="single" w:sz="8" w:space="0" w:color="59B0B9" w:themeColor="accent2"/>
        <w:bottom w:val="single" w:sz="8" w:space="0" w:color="59B0B9" w:themeColor="accent2"/>
        <w:right w:val="single" w:sz="8" w:space="0" w:color="59B0B9" w:themeColor="accent2"/>
        <w:insideH w:val="single" w:sz="8" w:space="0" w:color="59B0B9" w:themeColor="accent2"/>
        <w:insideV w:val="single" w:sz="8" w:space="0" w:color="59B0B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1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</w:tcPr>
    </w:tblStylePr>
    <w:tblStylePr w:type="band1Vert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  <w:shd w:val="clear" w:color="auto" w:fill="D5EBED" w:themeFill="accent2" w:themeFillTint="3F"/>
      </w:tcPr>
    </w:tblStylePr>
    <w:tblStylePr w:type="band1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  <w:shd w:val="clear" w:color="auto" w:fill="D5EBED" w:themeFill="accent2" w:themeFillTint="3F"/>
      </w:tcPr>
    </w:tblStylePr>
    <w:tblStylePr w:type="band2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5002A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002A5"/>
    <w:rPr>
      <w:rFonts w:ascii="Calibri" w:hAnsi="Calibri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002A5"/>
    <w:rPr>
      <w:vertAlign w:val="superscript"/>
    </w:rPr>
  </w:style>
  <w:style w:type="paragraph" w:styleId="Prrafodelista">
    <w:name w:val="List Paragraph"/>
    <w:basedOn w:val="Normal"/>
    <w:uiPriority w:val="34"/>
    <w:qFormat/>
    <w:rsid w:val="00595B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diagramQuickStyle" Target="diagrams/quickStyl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Salguero\Downloads\Plantilla_Word_26_-_2003__2007_y_2010_-_Valor_Creativo_v2\2007%20y%202010\Plantilla%2026%20-%202007%20y%202010%20-%20Valor%20Creativo%20v2.dotx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png"/><Relationship Id="rId1" Type="http://schemas.openxmlformats.org/officeDocument/2006/relationships/image" Target="../media/image4.png"/><Relationship Id="rId5" Type="http://schemas.openxmlformats.org/officeDocument/2006/relationships/image" Target="../media/image8.png"/><Relationship Id="rId4" Type="http://schemas.openxmlformats.org/officeDocument/2006/relationships/image" Target="../media/image7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6.png"/><Relationship Id="rId1" Type="http://schemas.openxmlformats.org/officeDocument/2006/relationships/image" Target="../media/image7.png"/><Relationship Id="rId5" Type="http://schemas.openxmlformats.org/officeDocument/2006/relationships/image" Target="../media/image8.png"/><Relationship Id="rId4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069562-9672-44BF-8092-58A5E4E3E1A9}" type="doc">
      <dgm:prSet loTypeId="urn:microsoft.com/office/officeart/2005/8/layout/radial5" loCatId="relationship" qsTypeId="urn:microsoft.com/office/officeart/2005/8/quickstyle/3d2" qsCatId="3D" csTypeId="urn:microsoft.com/office/officeart/2005/8/colors/colorful2" csCatId="colorful" phldr="1"/>
      <dgm:spPr/>
      <dgm:t>
        <a:bodyPr/>
        <a:lstStyle/>
        <a:p>
          <a:endParaRPr lang="es-ES"/>
        </a:p>
      </dgm:t>
    </dgm:pt>
    <dgm:pt modelId="{F485F0FC-9074-4DD0-999B-380B359B4FD6}">
      <dgm:prSet phldrT="[Texto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es-ES" sz="2400" b="1">
              <a:solidFill>
                <a:srgbClr val="FF0000"/>
              </a:solidFill>
            </a:rPr>
            <a:t>Paralelo</a:t>
          </a:r>
        </a:p>
      </dgm:t>
    </dgm:pt>
    <dgm:pt modelId="{B0D83D4E-EE84-4B1A-B16B-F039557803F5}">
      <dgm:prSet phldrT="[Texto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r>
            <a:rPr lang="es-ES" sz="2400">
              <a:solidFill>
                <a:srgbClr val="00B0F0"/>
              </a:solidFill>
            </a:rPr>
            <a:t>Antropomorficos</a:t>
          </a:r>
          <a:endParaRPr lang="es-ES" sz="1300">
            <a:solidFill>
              <a:srgbClr val="00B0F0"/>
            </a:solidFill>
          </a:endParaRPr>
        </a:p>
      </dgm:t>
    </dgm:pt>
    <dgm:pt modelId="{391C731E-A9BB-46D1-A668-6BED23EDD69B}">
      <dgm:prSet phldrT="[Texto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/>
        <a:lstStyle/>
        <a:p>
          <a:r>
            <a:rPr lang="es-ES" sz="2000" b="1">
              <a:solidFill>
                <a:srgbClr val="00B0F0"/>
              </a:solidFill>
            </a:rPr>
            <a:t>Esfericos</a:t>
          </a:r>
        </a:p>
      </dgm:t>
    </dgm:pt>
    <dgm:pt modelId="{C05300DB-DD9C-4243-A71F-D1C9EB82F68A}">
      <dgm:prSet phldrT="[Texto]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r>
            <a:rPr lang="es-ES" b="1">
              <a:solidFill>
                <a:srgbClr val="FF0000"/>
              </a:solidFill>
            </a:rPr>
            <a:t>Cilindrico</a:t>
          </a:r>
        </a:p>
      </dgm:t>
    </dgm:pt>
    <dgm:pt modelId="{3B4432BE-A326-48BC-AE99-C2CEE3B2C994}">
      <dgm:prSet phldrT="[Texto]"/>
      <dgm:spPr/>
      <dgm:t>
        <a:bodyPr/>
        <a:lstStyle/>
        <a:p>
          <a:r>
            <a:rPr lang="es-ES"/>
            <a:t>Tipos de Robots</a:t>
          </a:r>
        </a:p>
      </dgm:t>
    </dgm:pt>
    <dgm:pt modelId="{FCAC9F34-C336-4CEE-AD0D-A5520B5EA10C}" type="sibTrans" cxnId="{A724F494-0802-496E-B5DA-F6A51146FC37}">
      <dgm:prSet/>
      <dgm:spPr/>
      <dgm:t>
        <a:bodyPr/>
        <a:lstStyle/>
        <a:p>
          <a:endParaRPr lang="es-ES"/>
        </a:p>
      </dgm:t>
    </dgm:pt>
    <dgm:pt modelId="{9F1F1C63-3351-432F-8B1B-FDB94B9B4CC7}" type="parTrans" cxnId="{A724F494-0802-496E-B5DA-F6A51146FC37}">
      <dgm:prSet/>
      <dgm:spPr/>
      <dgm:t>
        <a:bodyPr/>
        <a:lstStyle/>
        <a:p>
          <a:endParaRPr lang="es-ES"/>
        </a:p>
      </dgm:t>
    </dgm:pt>
    <dgm:pt modelId="{D5D6A981-1EFF-46C1-8A40-8D58B1ABFEEB}" type="sibTrans" cxnId="{11529336-DDDB-4CF3-9BA5-5CCF97B8E309}">
      <dgm:prSet/>
      <dgm:spPr/>
      <dgm:t>
        <a:bodyPr/>
        <a:lstStyle/>
        <a:p>
          <a:endParaRPr lang="es-ES"/>
        </a:p>
      </dgm:t>
    </dgm:pt>
    <dgm:pt modelId="{D2D6C924-EC87-4EF4-A91A-3ABEA0D35C37}" type="parTrans" cxnId="{11529336-DDDB-4CF3-9BA5-5CCF97B8E309}">
      <dgm:prSet/>
      <dgm:spPr/>
      <dgm:t>
        <a:bodyPr/>
        <a:lstStyle/>
        <a:p>
          <a:endParaRPr lang="es-ES"/>
        </a:p>
      </dgm:t>
    </dgm:pt>
    <dgm:pt modelId="{F6D8C5AD-EE49-4620-9136-7629274462C1}" type="sibTrans" cxnId="{31B43823-3F15-4480-BBD0-E837EBF10211}">
      <dgm:prSet/>
      <dgm:spPr/>
      <dgm:t>
        <a:bodyPr/>
        <a:lstStyle/>
        <a:p>
          <a:endParaRPr lang="es-ES"/>
        </a:p>
      </dgm:t>
    </dgm:pt>
    <dgm:pt modelId="{35674E06-FAB9-4DE7-9937-C534FC6D155C}" type="parTrans" cxnId="{31B43823-3F15-4480-BBD0-E837EBF10211}">
      <dgm:prSet/>
      <dgm:spPr/>
      <dgm:t>
        <a:bodyPr/>
        <a:lstStyle/>
        <a:p>
          <a:endParaRPr lang="es-ES"/>
        </a:p>
      </dgm:t>
    </dgm:pt>
    <dgm:pt modelId="{782F3F46-9B3D-4A59-B427-3D3D536931C4}" type="sibTrans" cxnId="{7566EA55-CE44-46BD-A7D5-827671BDE9FD}">
      <dgm:prSet/>
      <dgm:spPr/>
      <dgm:t>
        <a:bodyPr/>
        <a:lstStyle/>
        <a:p>
          <a:endParaRPr lang="es-ES"/>
        </a:p>
      </dgm:t>
    </dgm:pt>
    <dgm:pt modelId="{B9541B21-F63F-4CEA-84DE-C26B10A50899}" type="parTrans" cxnId="{7566EA55-CE44-46BD-A7D5-827671BDE9FD}">
      <dgm:prSet/>
      <dgm:spPr/>
      <dgm:t>
        <a:bodyPr/>
        <a:lstStyle/>
        <a:p>
          <a:endParaRPr lang="es-ES"/>
        </a:p>
      </dgm:t>
    </dgm:pt>
    <dgm:pt modelId="{44C19BEE-F572-4A28-BBE0-93BEA829D340}" type="sibTrans" cxnId="{FC03DDE1-BA96-4916-9FB0-A76D8118622A}">
      <dgm:prSet/>
      <dgm:spPr/>
      <dgm:t>
        <a:bodyPr/>
        <a:lstStyle/>
        <a:p>
          <a:endParaRPr lang="es-ES"/>
        </a:p>
      </dgm:t>
    </dgm:pt>
    <dgm:pt modelId="{EB87CA0A-35F4-492A-A764-F2D4396671E7}" type="parTrans" cxnId="{FC03DDE1-BA96-4916-9FB0-A76D8118622A}">
      <dgm:prSet/>
      <dgm:spPr/>
      <dgm:t>
        <a:bodyPr/>
        <a:lstStyle/>
        <a:p>
          <a:endParaRPr lang="es-ES"/>
        </a:p>
      </dgm:t>
    </dgm:pt>
    <dgm:pt modelId="{AC820C70-AD6B-441F-9EC8-389F335A3A24}">
      <dgm:prSet phldrT="[Texto]"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/>
        <a:lstStyle/>
        <a:p>
          <a:r>
            <a:rPr lang="es-ES" sz="3200" b="1">
              <a:solidFill>
                <a:srgbClr val="FF0000"/>
              </a:solidFill>
            </a:rPr>
            <a:t>Scara</a:t>
          </a:r>
        </a:p>
        <a:p>
          <a:endParaRPr lang="es-ES" sz="1300"/>
        </a:p>
      </dgm:t>
    </dgm:pt>
    <dgm:pt modelId="{8C7E1402-F01B-4F93-9771-78F33DE31D9D}" type="parTrans" cxnId="{CC8B16E8-84D2-4555-9988-9EB0824C3801}">
      <dgm:prSet/>
      <dgm:spPr/>
      <dgm:t>
        <a:bodyPr/>
        <a:lstStyle/>
        <a:p>
          <a:endParaRPr lang="es-ES"/>
        </a:p>
      </dgm:t>
    </dgm:pt>
    <dgm:pt modelId="{C6656B3F-C5A1-47BF-BD6B-E3DA8DED049A}" type="sibTrans" cxnId="{CC8B16E8-84D2-4555-9988-9EB0824C3801}">
      <dgm:prSet/>
      <dgm:spPr/>
      <dgm:t>
        <a:bodyPr/>
        <a:lstStyle/>
        <a:p>
          <a:endParaRPr lang="es-ES"/>
        </a:p>
      </dgm:t>
    </dgm:pt>
    <dgm:pt modelId="{1A87B803-A25D-4507-A0CB-8BA2AF1533F4}" type="pres">
      <dgm:prSet presAssocID="{82069562-9672-44BF-8092-58A5E4E3E1A9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86CBB981-C835-46C8-B7CB-A9395B426A1B}" type="pres">
      <dgm:prSet presAssocID="{3B4432BE-A326-48BC-AE99-C2CEE3B2C994}" presName="centerShape" presStyleLbl="node0" presStyleIdx="0" presStyleCnt="1"/>
      <dgm:spPr/>
      <dgm:t>
        <a:bodyPr/>
        <a:lstStyle/>
        <a:p>
          <a:endParaRPr lang="es-ES"/>
        </a:p>
      </dgm:t>
    </dgm:pt>
    <dgm:pt modelId="{843EA2BF-FEC9-45D2-99FC-5FCE7E9E7B12}" type="pres">
      <dgm:prSet presAssocID="{EB87CA0A-35F4-492A-A764-F2D4396671E7}" presName="parTrans" presStyleLbl="sibTrans2D1" presStyleIdx="0" presStyleCnt="5"/>
      <dgm:spPr/>
      <dgm:t>
        <a:bodyPr/>
        <a:lstStyle/>
        <a:p>
          <a:endParaRPr lang="es-ES"/>
        </a:p>
      </dgm:t>
    </dgm:pt>
    <dgm:pt modelId="{13366943-1E9B-4CB8-B915-599E5413723D}" type="pres">
      <dgm:prSet presAssocID="{EB87CA0A-35F4-492A-A764-F2D4396671E7}" presName="connectorText" presStyleLbl="sibTrans2D1" presStyleIdx="0" presStyleCnt="5"/>
      <dgm:spPr/>
      <dgm:t>
        <a:bodyPr/>
        <a:lstStyle/>
        <a:p>
          <a:endParaRPr lang="es-ES"/>
        </a:p>
      </dgm:t>
    </dgm:pt>
    <dgm:pt modelId="{5F990BF1-3836-4F0D-BC85-B8F92ED5B929}" type="pres">
      <dgm:prSet presAssocID="{C05300DB-DD9C-4243-A71F-D1C9EB82F68A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CB722A8E-C4C1-4C6E-8EA5-7190D1E154EF}" type="pres">
      <dgm:prSet presAssocID="{B9541B21-F63F-4CEA-84DE-C26B10A50899}" presName="parTrans" presStyleLbl="sibTrans2D1" presStyleIdx="1" presStyleCnt="5"/>
      <dgm:spPr/>
      <dgm:t>
        <a:bodyPr/>
        <a:lstStyle/>
        <a:p>
          <a:endParaRPr lang="es-ES"/>
        </a:p>
      </dgm:t>
    </dgm:pt>
    <dgm:pt modelId="{3B44D747-00BF-4E52-AE5E-4C6B4038AC21}" type="pres">
      <dgm:prSet presAssocID="{B9541B21-F63F-4CEA-84DE-C26B10A50899}" presName="connectorText" presStyleLbl="sibTrans2D1" presStyleIdx="1" presStyleCnt="5"/>
      <dgm:spPr/>
      <dgm:t>
        <a:bodyPr/>
        <a:lstStyle/>
        <a:p>
          <a:endParaRPr lang="es-ES"/>
        </a:p>
      </dgm:t>
    </dgm:pt>
    <dgm:pt modelId="{5E4E450F-E8C1-42FF-A05B-4359DD83E135}" type="pres">
      <dgm:prSet presAssocID="{391C731E-A9BB-46D1-A668-6BED23EDD69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1CEA3C90-9BAF-437B-B8D4-8341F2B6F622}" type="pres">
      <dgm:prSet presAssocID="{35674E06-FAB9-4DE7-9937-C534FC6D155C}" presName="parTrans" presStyleLbl="sibTrans2D1" presStyleIdx="2" presStyleCnt="5"/>
      <dgm:spPr/>
      <dgm:t>
        <a:bodyPr/>
        <a:lstStyle/>
        <a:p>
          <a:endParaRPr lang="es-ES"/>
        </a:p>
      </dgm:t>
    </dgm:pt>
    <dgm:pt modelId="{919E1735-78B9-440F-9DB4-11CE89D04379}" type="pres">
      <dgm:prSet presAssocID="{35674E06-FAB9-4DE7-9937-C534FC6D155C}" presName="connectorText" presStyleLbl="sibTrans2D1" presStyleIdx="2" presStyleCnt="5"/>
      <dgm:spPr/>
      <dgm:t>
        <a:bodyPr/>
        <a:lstStyle/>
        <a:p>
          <a:endParaRPr lang="es-ES"/>
        </a:p>
      </dgm:t>
    </dgm:pt>
    <dgm:pt modelId="{22846E5F-78A1-4C65-8B80-2C4A255BB119}" type="pres">
      <dgm:prSet presAssocID="{B0D83D4E-EE84-4B1A-B16B-F039557803F5}" presName="node" presStyleLbl="node1" presStyleIdx="2" presStyleCnt="5" custScaleX="124750" custScaleY="121393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1D6F2E3-A65D-4445-B27D-D2EAB871DB60}" type="pres">
      <dgm:prSet presAssocID="{D2D6C924-EC87-4EF4-A91A-3ABEA0D35C37}" presName="parTrans" presStyleLbl="sibTrans2D1" presStyleIdx="3" presStyleCnt="5"/>
      <dgm:spPr/>
      <dgm:t>
        <a:bodyPr/>
        <a:lstStyle/>
        <a:p>
          <a:endParaRPr lang="es-ES"/>
        </a:p>
      </dgm:t>
    </dgm:pt>
    <dgm:pt modelId="{C7514956-D0D1-4B03-B712-971794E330EC}" type="pres">
      <dgm:prSet presAssocID="{D2D6C924-EC87-4EF4-A91A-3ABEA0D35C37}" presName="connectorText" presStyleLbl="sibTrans2D1" presStyleIdx="3" presStyleCnt="5"/>
      <dgm:spPr/>
      <dgm:t>
        <a:bodyPr/>
        <a:lstStyle/>
        <a:p>
          <a:endParaRPr lang="es-ES"/>
        </a:p>
      </dgm:t>
    </dgm:pt>
    <dgm:pt modelId="{4A4ED73A-D93F-46F6-BDC9-594FE1050380}" type="pres">
      <dgm:prSet presAssocID="{F485F0FC-9074-4DD0-999B-380B359B4FD6}" presName="node" presStyleLbl="node1" presStyleIdx="3" presStyleCnt="5" custScaleX="146195" custScaleY="135120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C78AFD7-8AD5-4FE6-9B8B-4E8DD463A551}" type="pres">
      <dgm:prSet presAssocID="{8C7E1402-F01B-4F93-9771-78F33DE31D9D}" presName="parTrans" presStyleLbl="sibTrans2D1" presStyleIdx="4" presStyleCnt="5"/>
      <dgm:spPr/>
      <dgm:t>
        <a:bodyPr/>
        <a:lstStyle/>
        <a:p>
          <a:endParaRPr lang="es-ES"/>
        </a:p>
      </dgm:t>
    </dgm:pt>
    <dgm:pt modelId="{DBDABA9A-31EF-44BE-94D1-858AECE82E51}" type="pres">
      <dgm:prSet presAssocID="{8C7E1402-F01B-4F93-9771-78F33DE31D9D}" presName="connectorText" presStyleLbl="sibTrans2D1" presStyleIdx="4" presStyleCnt="5"/>
      <dgm:spPr/>
      <dgm:t>
        <a:bodyPr/>
        <a:lstStyle/>
        <a:p>
          <a:endParaRPr lang="es-ES"/>
        </a:p>
      </dgm:t>
    </dgm:pt>
    <dgm:pt modelId="{55614638-95E7-4696-9E47-C92FE94B3E86}" type="pres">
      <dgm:prSet presAssocID="{AC820C70-AD6B-441F-9EC8-389F335A3A24}" presName="node" presStyleLbl="node1" presStyleIdx="4" presStyleCnt="5" custScaleY="90397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EBC254F2-10E3-48C3-9A26-8AE8FBBF0810}" type="presOf" srcId="{D2D6C924-EC87-4EF4-A91A-3ABEA0D35C37}" destId="{C7514956-D0D1-4B03-B712-971794E330EC}" srcOrd="1" destOrd="0" presId="urn:microsoft.com/office/officeart/2005/8/layout/radial5"/>
    <dgm:cxn modelId="{E4345EAE-9581-4229-A660-334DC2073E6A}" type="presOf" srcId="{EB87CA0A-35F4-492A-A764-F2D4396671E7}" destId="{843EA2BF-FEC9-45D2-99FC-5FCE7E9E7B12}" srcOrd="0" destOrd="0" presId="urn:microsoft.com/office/officeart/2005/8/layout/radial5"/>
    <dgm:cxn modelId="{226209A0-32A6-44EC-A204-22F6BD99EA8B}" type="presOf" srcId="{8C7E1402-F01B-4F93-9771-78F33DE31D9D}" destId="{7C78AFD7-8AD5-4FE6-9B8B-4E8DD463A551}" srcOrd="0" destOrd="0" presId="urn:microsoft.com/office/officeart/2005/8/layout/radial5"/>
    <dgm:cxn modelId="{73EDF881-AA5B-4902-B8AA-82828B7CCFB5}" type="presOf" srcId="{8C7E1402-F01B-4F93-9771-78F33DE31D9D}" destId="{DBDABA9A-31EF-44BE-94D1-858AECE82E51}" srcOrd="1" destOrd="0" presId="urn:microsoft.com/office/officeart/2005/8/layout/radial5"/>
    <dgm:cxn modelId="{4BAAF343-CDAB-4F30-BB74-156B63F21964}" type="presOf" srcId="{F485F0FC-9074-4DD0-999B-380B359B4FD6}" destId="{4A4ED73A-D93F-46F6-BDC9-594FE1050380}" srcOrd="0" destOrd="0" presId="urn:microsoft.com/office/officeart/2005/8/layout/radial5"/>
    <dgm:cxn modelId="{DB014252-70BD-4F04-BB09-7587D0859714}" type="presOf" srcId="{C05300DB-DD9C-4243-A71F-D1C9EB82F68A}" destId="{5F990BF1-3836-4F0D-BC85-B8F92ED5B929}" srcOrd="0" destOrd="0" presId="urn:microsoft.com/office/officeart/2005/8/layout/radial5"/>
    <dgm:cxn modelId="{E5F77185-4DDA-4329-8691-59BC7522C575}" type="presOf" srcId="{35674E06-FAB9-4DE7-9937-C534FC6D155C}" destId="{1CEA3C90-9BAF-437B-B8D4-8341F2B6F622}" srcOrd="0" destOrd="0" presId="urn:microsoft.com/office/officeart/2005/8/layout/radial5"/>
    <dgm:cxn modelId="{2175A508-CA0D-4FDF-908D-E78F5A0ED7F1}" type="presOf" srcId="{AC820C70-AD6B-441F-9EC8-389F335A3A24}" destId="{55614638-95E7-4696-9E47-C92FE94B3E86}" srcOrd="0" destOrd="0" presId="urn:microsoft.com/office/officeart/2005/8/layout/radial5"/>
    <dgm:cxn modelId="{41D6D614-F61B-46C6-A12E-C62F383EC95E}" type="presOf" srcId="{82069562-9672-44BF-8092-58A5E4E3E1A9}" destId="{1A87B803-A25D-4507-A0CB-8BA2AF1533F4}" srcOrd="0" destOrd="0" presId="urn:microsoft.com/office/officeart/2005/8/layout/radial5"/>
    <dgm:cxn modelId="{A5D71658-F1A3-4E6C-A4CB-668BECFB3632}" type="presOf" srcId="{EB87CA0A-35F4-492A-A764-F2D4396671E7}" destId="{13366943-1E9B-4CB8-B915-599E5413723D}" srcOrd="1" destOrd="0" presId="urn:microsoft.com/office/officeart/2005/8/layout/radial5"/>
    <dgm:cxn modelId="{FC03DDE1-BA96-4916-9FB0-A76D8118622A}" srcId="{3B4432BE-A326-48BC-AE99-C2CEE3B2C994}" destId="{C05300DB-DD9C-4243-A71F-D1C9EB82F68A}" srcOrd="0" destOrd="0" parTransId="{EB87CA0A-35F4-492A-A764-F2D4396671E7}" sibTransId="{44C19BEE-F572-4A28-BBE0-93BEA829D340}"/>
    <dgm:cxn modelId="{CC8B16E8-84D2-4555-9988-9EB0824C3801}" srcId="{3B4432BE-A326-48BC-AE99-C2CEE3B2C994}" destId="{AC820C70-AD6B-441F-9EC8-389F335A3A24}" srcOrd="4" destOrd="0" parTransId="{8C7E1402-F01B-4F93-9771-78F33DE31D9D}" sibTransId="{C6656B3F-C5A1-47BF-BD6B-E3DA8DED049A}"/>
    <dgm:cxn modelId="{A724F494-0802-496E-B5DA-F6A51146FC37}" srcId="{82069562-9672-44BF-8092-58A5E4E3E1A9}" destId="{3B4432BE-A326-48BC-AE99-C2CEE3B2C994}" srcOrd="0" destOrd="0" parTransId="{9F1F1C63-3351-432F-8B1B-FDB94B9B4CC7}" sibTransId="{FCAC9F34-C336-4CEE-AD0D-A5520B5EA10C}"/>
    <dgm:cxn modelId="{0F90A28E-7331-421D-BD8D-468156B0AF0F}" type="presOf" srcId="{D2D6C924-EC87-4EF4-A91A-3ABEA0D35C37}" destId="{31D6F2E3-A65D-4445-B27D-D2EAB871DB60}" srcOrd="0" destOrd="0" presId="urn:microsoft.com/office/officeart/2005/8/layout/radial5"/>
    <dgm:cxn modelId="{1282434B-B7E9-494C-AD8F-B7F2246244A0}" type="presOf" srcId="{35674E06-FAB9-4DE7-9937-C534FC6D155C}" destId="{919E1735-78B9-440F-9DB4-11CE89D04379}" srcOrd="1" destOrd="0" presId="urn:microsoft.com/office/officeart/2005/8/layout/radial5"/>
    <dgm:cxn modelId="{F054C088-FC9E-44BF-A4B5-92CC411B2BBF}" type="presOf" srcId="{391C731E-A9BB-46D1-A668-6BED23EDD69B}" destId="{5E4E450F-E8C1-42FF-A05B-4359DD83E135}" srcOrd="0" destOrd="0" presId="urn:microsoft.com/office/officeart/2005/8/layout/radial5"/>
    <dgm:cxn modelId="{AC4F4A19-BDFF-4A05-B57E-1E2116922C9F}" type="presOf" srcId="{B9541B21-F63F-4CEA-84DE-C26B10A50899}" destId="{3B44D747-00BF-4E52-AE5E-4C6B4038AC21}" srcOrd="1" destOrd="0" presId="urn:microsoft.com/office/officeart/2005/8/layout/radial5"/>
    <dgm:cxn modelId="{866E234E-4C52-4A38-9535-AC29601CE452}" type="presOf" srcId="{B0D83D4E-EE84-4B1A-B16B-F039557803F5}" destId="{22846E5F-78A1-4C65-8B80-2C4A255BB119}" srcOrd="0" destOrd="0" presId="urn:microsoft.com/office/officeart/2005/8/layout/radial5"/>
    <dgm:cxn modelId="{3E292559-73D6-420D-B432-E2E708C52977}" type="presOf" srcId="{3B4432BE-A326-48BC-AE99-C2CEE3B2C994}" destId="{86CBB981-C835-46C8-B7CB-A9395B426A1B}" srcOrd="0" destOrd="0" presId="urn:microsoft.com/office/officeart/2005/8/layout/radial5"/>
    <dgm:cxn modelId="{F33E5685-DB7E-4192-AB9D-7E81341C0D6B}" type="presOf" srcId="{B9541B21-F63F-4CEA-84DE-C26B10A50899}" destId="{CB722A8E-C4C1-4C6E-8EA5-7190D1E154EF}" srcOrd="0" destOrd="0" presId="urn:microsoft.com/office/officeart/2005/8/layout/radial5"/>
    <dgm:cxn modelId="{7566EA55-CE44-46BD-A7D5-827671BDE9FD}" srcId="{3B4432BE-A326-48BC-AE99-C2CEE3B2C994}" destId="{391C731E-A9BB-46D1-A668-6BED23EDD69B}" srcOrd="1" destOrd="0" parTransId="{B9541B21-F63F-4CEA-84DE-C26B10A50899}" sibTransId="{782F3F46-9B3D-4A59-B427-3D3D536931C4}"/>
    <dgm:cxn modelId="{31B43823-3F15-4480-BBD0-E837EBF10211}" srcId="{3B4432BE-A326-48BC-AE99-C2CEE3B2C994}" destId="{B0D83D4E-EE84-4B1A-B16B-F039557803F5}" srcOrd="2" destOrd="0" parTransId="{35674E06-FAB9-4DE7-9937-C534FC6D155C}" sibTransId="{F6D8C5AD-EE49-4620-9136-7629274462C1}"/>
    <dgm:cxn modelId="{11529336-DDDB-4CF3-9BA5-5CCF97B8E309}" srcId="{3B4432BE-A326-48BC-AE99-C2CEE3B2C994}" destId="{F485F0FC-9074-4DD0-999B-380B359B4FD6}" srcOrd="3" destOrd="0" parTransId="{D2D6C924-EC87-4EF4-A91A-3ABEA0D35C37}" sibTransId="{D5D6A981-1EFF-46C1-8A40-8D58B1ABFEEB}"/>
    <dgm:cxn modelId="{2C5F19FC-EC6D-494D-A89A-0156389CA9BD}" type="presParOf" srcId="{1A87B803-A25D-4507-A0CB-8BA2AF1533F4}" destId="{86CBB981-C835-46C8-B7CB-A9395B426A1B}" srcOrd="0" destOrd="0" presId="urn:microsoft.com/office/officeart/2005/8/layout/radial5"/>
    <dgm:cxn modelId="{2F3B995C-79B7-4748-B8C9-359196881847}" type="presParOf" srcId="{1A87B803-A25D-4507-A0CB-8BA2AF1533F4}" destId="{843EA2BF-FEC9-45D2-99FC-5FCE7E9E7B12}" srcOrd="1" destOrd="0" presId="urn:microsoft.com/office/officeart/2005/8/layout/radial5"/>
    <dgm:cxn modelId="{13376A93-ABCC-40BC-8E4C-E718D9F1B3AC}" type="presParOf" srcId="{843EA2BF-FEC9-45D2-99FC-5FCE7E9E7B12}" destId="{13366943-1E9B-4CB8-B915-599E5413723D}" srcOrd="0" destOrd="0" presId="urn:microsoft.com/office/officeart/2005/8/layout/radial5"/>
    <dgm:cxn modelId="{5F5DEE9E-85D7-48A3-9142-3432EE73BD4C}" type="presParOf" srcId="{1A87B803-A25D-4507-A0CB-8BA2AF1533F4}" destId="{5F990BF1-3836-4F0D-BC85-B8F92ED5B929}" srcOrd="2" destOrd="0" presId="urn:microsoft.com/office/officeart/2005/8/layout/radial5"/>
    <dgm:cxn modelId="{832E7A18-5F2C-48C4-8670-3B1344D9C39F}" type="presParOf" srcId="{1A87B803-A25D-4507-A0CB-8BA2AF1533F4}" destId="{CB722A8E-C4C1-4C6E-8EA5-7190D1E154EF}" srcOrd="3" destOrd="0" presId="urn:microsoft.com/office/officeart/2005/8/layout/radial5"/>
    <dgm:cxn modelId="{F2FB7421-EA90-48CC-8814-17F70E553567}" type="presParOf" srcId="{CB722A8E-C4C1-4C6E-8EA5-7190D1E154EF}" destId="{3B44D747-00BF-4E52-AE5E-4C6B4038AC21}" srcOrd="0" destOrd="0" presId="urn:microsoft.com/office/officeart/2005/8/layout/radial5"/>
    <dgm:cxn modelId="{DD21E107-E45F-4E03-B004-E7167A0BD3E2}" type="presParOf" srcId="{1A87B803-A25D-4507-A0CB-8BA2AF1533F4}" destId="{5E4E450F-E8C1-42FF-A05B-4359DD83E135}" srcOrd="4" destOrd="0" presId="urn:microsoft.com/office/officeart/2005/8/layout/radial5"/>
    <dgm:cxn modelId="{3B54FB01-A1CA-4832-B0F7-0EBEB52C4BE4}" type="presParOf" srcId="{1A87B803-A25D-4507-A0CB-8BA2AF1533F4}" destId="{1CEA3C90-9BAF-437B-B8D4-8341F2B6F622}" srcOrd="5" destOrd="0" presId="urn:microsoft.com/office/officeart/2005/8/layout/radial5"/>
    <dgm:cxn modelId="{E8B72C9C-70B1-429C-8438-8854BACF90F7}" type="presParOf" srcId="{1CEA3C90-9BAF-437B-B8D4-8341F2B6F622}" destId="{919E1735-78B9-440F-9DB4-11CE89D04379}" srcOrd="0" destOrd="0" presId="urn:microsoft.com/office/officeart/2005/8/layout/radial5"/>
    <dgm:cxn modelId="{C78AA5CF-5E73-4CE9-A1C1-8FC011D39588}" type="presParOf" srcId="{1A87B803-A25D-4507-A0CB-8BA2AF1533F4}" destId="{22846E5F-78A1-4C65-8B80-2C4A255BB119}" srcOrd="6" destOrd="0" presId="urn:microsoft.com/office/officeart/2005/8/layout/radial5"/>
    <dgm:cxn modelId="{C60A8F51-C258-4F96-9CF9-CE0190D42A33}" type="presParOf" srcId="{1A87B803-A25D-4507-A0CB-8BA2AF1533F4}" destId="{31D6F2E3-A65D-4445-B27D-D2EAB871DB60}" srcOrd="7" destOrd="0" presId="urn:microsoft.com/office/officeart/2005/8/layout/radial5"/>
    <dgm:cxn modelId="{2397C4CD-454A-4C46-B7F1-0CF27C0CA61B}" type="presParOf" srcId="{31D6F2E3-A65D-4445-B27D-D2EAB871DB60}" destId="{C7514956-D0D1-4B03-B712-971794E330EC}" srcOrd="0" destOrd="0" presId="urn:microsoft.com/office/officeart/2005/8/layout/radial5"/>
    <dgm:cxn modelId="{7B285707-D2AB-4E0F-A33D-A9E4207194A1}" type="presParOf" srcId="{1A87B803-A25D-4507-A0CB-8BA2AF1533F4}" destId="{4A4ED73A-D93F-46F6-BDC9-594FE1050380}" srcOrd="8" destOrd="0" presId="urn:microsoft.com/office/officeart/2005/8/layout/radial5"/>
    <dgm:cxn modelId="{9C399288-D480-4F14-9BFC-27ADC8D8480C}" type="presParOf" srcId="{1A87B803-A25D-4507-A0CB-8BA2AF1533F4}" destId="{7C78AFD7-8AD5-4FE6-9B8B-4E8DD463A551}" srcOrd="9" destOrd="0" presId="urn:microsoft.com/office/officeart/2005/8/layout/radial5"/>
    <dgm:cxn modelId="{7B6E6484-D22B-4625-A9F0-BFBB9AF77C98}" type="presParOf" srcId="{7C78AFD7-8AD5-4FE6-9B8B-4E8DD463A551}" destId="{DBDABA9A-31EF-44BE-94D1-858AECE82E51}" srcOrd="0" destOrd="0" presId="urn:microsoft.com/office/officeart/2005/8/layout/radial5"/>
    <dgm:cxn modelId="{EA467208-F63A-4B0C-B849-CB2AE04B8507}" type="presParOf" srcId="{1A87B803-A25D-4507-A0CB-8BA2AF1533F4}" destId="{55614638-95E7-4696-9E47-C92FE94B3E86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CBB981-C835-46C8-B7CB-A9395B426A1B}">
      <dsp:nvSpPr>
        <dsp:cNvPr id="0" name=""/>
        <dsp:cNvSpPr/>
      </dsp:nvSpPr>
      <dsp:spPr>
        <a:xfrm>
          <a:off x="2336657" y="2490361"/>
          <a:ext cx="1394110" cy="1394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9210" tIns="29210" rIns="29210" bIns="2921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300" kern="1200"/>
            <a:t>Tipos de Robots</a:t>
          </a:r>
        </a:p>
      </dsp:txBody>
      <dsp:txXfrm>
        <a:off x="2540820" y="2694524"/>
        <a:ext cx="985784" cy="985784"/>
      </dsp:txXfrm>
    </dsp:sp>
    <dsp:sp modelId="{843EA2BF-FEC9-45D2-99FC-5FCE7E9E7B12}">
      <dsp:nvSpPr>
        <dsp:cNvPr id="0" name=""/>
        <dsp:cNvSpPr/>
      </dsp:nvSpPr>
      <dsp:spPr>
        <a:xfrm rot="16200000">
          <a:off x="2823540" y="1824674"/>
          <a:ext cx="420343" cy="5620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800" kern="1200"/>
        </a:p>
      </dsp:txBody>
      <dsp:txXfrm>
        <a:off x="2886592" y="2000139"/>
        <a:ext cx="294240" cy="337240"/>
      </dsp:txXfrm>
    </dsp:sp>
    <dsp:sp modelId="{5F990BF1-3836-4F0D-BC85-B8F92ED5B929}">
      <dsp:nvSpPr>
        <dsp:cNvPr id="0" name=""/>
        <dsp:cNvSpPr/>
      </dsp:nvSpPr>
      <dsp:spPr>
        <a:xfrm>
          <a:off x="2207144" y="44124"/>
          <a:ext cx="1653136" cy="1653136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b="1" kern="1200">
              <a:solidFill>
                <a:srgbClr val="FF0000"/>
              </a:solidFill>
            </a:rPr>
            <a:t>Cilindrico</a:t>
          </a:r>
        </a:p>
      </dsp:txBody>
      <dsp:txXfrm>
        <a:off x="2449240" y="286220"/>
        <a:ext cx="1168944" cy="1168944"/>
      </dsp:txXfrm>
    </dsp:sp>
    <dsp:sp modelId="{CB722A8E-C4C1-4C6E-8EA5-7190D1E154EF}">
      <dsp:nvSpPr>
        <dsp:cNvPr id="0" name=""/>
        <dsp:cNvSpPr/>
      </dsp:nvSpPr>
      <dsp:spPr>
        <a:xfrm rot="20520000">
          <a:off x="3852307" y="2572117"/>
          <a:ext cx="420343" cy="5620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-2078974"/>
            <a:satOff val="14830"/>
            <a:lumOff val="-2549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800" kern="1200"/>
        </a:p>
      </dsp:txBody>
      <dsp:txXfrm>
        <a:off x="3855393" y="2704014"/>
        <a:ext cx="294240" cy="337240"/>
      </dsp:txXfrm>
    </dsp:sp>
    <dsp:sp modelId="{5E4E450F-E8C1-42FF-A05B-4359DD83E135}">
      <dsp:nvSpPr>
        <dsp:cNvPr id="0" name=""/>
        <dsp:cNvSpPr/>
      </dsp:nvSpPr>
      <dsp:spPr>
        <a:xfrm>
          <a:off x="4410480" y="1644941"/>
          <a:ext cx="1653136" cy="1653136"/>
        </a:xfrm>
        <a:prstGeom prst="ellipse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b="1" kern="1200">
              <a:solidFill>
                <a:srgbClr val="00B0F0"/>
              </a:solidFill>
            </a:rPr>
            <a:t>Esfericos</a:t>
          </a:r>
        </a:p>
      </dsp:txBody>
      <dsp:txXfrm>
        <a:off x="4652576" y="1887037"/>
        <a:ext cx="1168944" cy="1168944"/>
      </dsp:txXfrm>
    </dsp:sp>
    <dsp:sp modelId="{1CEA3C90-9BAF-437B-B8D4-8341F2B6F622}">
      <dsp:nvSpPr>
        <dsp:cNvPr id="0" name=""/>
        <dsp:cNvSpPr/>
      </dsp:nvSpPr>
      <dsp:spPr>
        <a:xfrm rot="3240000">
          <a:off x="3455616" y="3708461"/>
          <a:ext cx="321678" cy="5620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-4157948"/>
            <a:satOff val="29661"/>
            <a:lumOff val="-5098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800" kern="1200"/>
        </a:p>
      </dsp:txBody>
      <dsp:txXfrm>
        <a:off x="3475506" y="3781838"/>
        <a:ext cx="225175" cy="337240"/>
      </dsp:txXfrm>
    </dsp:sp>
    <dsp:sp modelId="{22846E5F-78A1-4C65-8B80-2C4A255BB119}">
      <dsp:nvSpPr>
        <dsp:cNvPr id="0" name=""/>
        <dsp:cNvSpPr/>
      </dsp:nvSpPr>
      <dsp:spPr>
        <a:xfrm>
          <a:off x="3364305" y="4058290"/>
          <a:ext cx="2062287" cy="2006791"/>
        </a:xfrm>
        <a:prstGeom prst="ellipse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400" kern="1200">
              <a:solidFill>
                <a:srgbClr val="00B0F0"/>
              </a:solidFill>
            </a:rPr>
            <a:t>Antropomorficos</a:t>
          </a:r>
          <a:endParaRPr lang="es-ES" sz="1300" kern="1200">
            <a:solidFill>
              <a:srgbClr val="00B0F0"/>
            </a:solidFill>
          </a:endParaRPr>
        </a:p>
      </dsp:txBody>
      <dsp:txXfrm>
        <a:off x="3666320" y="4352178"/>
        <a:ext cx="1458257" cy="1419015"/>
      </dsp:txXfrm>
    </dsp:sp>
    <dsp:sp modelId="{31D6F2E3-A65D-4445-B27D-D2EAB871DB60}">
      <dsp:nvSpPr>
        <dsp:cNvPr id="0" name=""/>
        <dsp:cNvSpPr/>
      </dsp:nvSpPr>
      <dsp:spPr>
        <a:xfrm rot="7560000">
          <a:off x="2363490" y="3656132"/>
          <a:ext cx="250995" cy="5620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-6236922"/>
            <a:satOff val="44491"/>
            <a:lumOff val="-7648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800" kern="1200"/>
        </a:p>
      </dsp:txBody>
      <dsp:txXfrm rot="10800000">
        <a:off x="2423269" y="3738086"/>
        <a:ext cx="175697" cy="337240"/>
      </dsp:txXfrm>
    </dsp:sp>
    <dsp:sp modelId="{4A4ED73A-D93F-46F6-BDC9-594FE1050380}">
      <dsp:nvSpPr>
        <dsp:cNvPr id="0" name=""/>
        <dsp:cNvSpPr/>
      </dsp:nvSpPr>
      <dsp:spPr>
        <a:xfrm>
          <a:off x="463574" y="3944827"/>
          <a:ext cx="2416802" cy="2233717"/>
        </a:xfrm>
        <a:prstGeom prst="ellipse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400" b="1" kern="1200">
              <a:solidFill>
                <a:srgbClr val="FF0000"/>
              </a:solidFill>
            </a:rPr>
            <a:t>Paralelo</a:t>
          </a:r>
        </a:p>
      </dsp:txBody>
      <dsp:txXfrm>
        <a:off x="817506" y="4271947"/>
        <a:ext cx="1708938" cy="1579477"/>
      </dsp:txXfrm>
    </dsp:sp>
    <dsp:sp modelId="{7C78AFD7-8AD5-4FE6-9B8B-4E8DD463A551}">
      <dsp:nvSpPr>
        <dsp:cNvPr id="0" name=""/>
        <dsp:cNvSpPr/>
      </dsp:nvSpPr>
      <dsp:spPr>
        <a:xfrm rot="11880000">
          <a:off x="1788462" y="2570814"/>
          <a:ext cx="424949" cy="5620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-8315896"/>
            <a:satOff val="59322"/>
            <a:lumOff val="-10197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800" kern="1200"/>
        </a:p>
      </dsp:txBody>
      <dsp:txXfrm rot="10800000">
        <a:off x="1912827" y="2702925"/>
        <a:ext cx="297464" cy="337240"/>
      </dsp:txXfrm>
    </dsp:sp>
    <dsp:sp modelId="{55614638-95E7-4696-9E47-C92FE94B3E86}">
      <dsp:nvSpPr>
        <dsp:cNvPr id="0" name=""/>
        <dsp:cNvSpPr/>
      </dsp:nvSpPr>
      <dsp:spPr>
        <a:xfrm>
          <a:off x="3808" y="1724317"/>
          <a:ext cx="1653136" cy="1494385"/>
        </a:xfrm>
        <a:prstGeom prst="ellipse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3200" b="1" kern="1200">
              <a:solidFill>
                <a:srgbClr val="FF0000"/>
              </a:solidFill>
            </a:rPr>
            <a:t>Scara</a:t>
          </a:r>
        </a:p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300" kern="1200"/>
        </a:p>
      </dsp:txBody>
      <dsp:txXfrm>
        <a:off x="245904" y="1943165"/>
        <a:ext cx="1168944" cy="10566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3E3C8A-29E8-4D98-9BD6-BCD6E5801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26 - 2007 y 2010 - Valor Creativo v2</Template>
  <TotalTime>376</TotalTime>
  <Pages>5</Pages>
  <Words>283</Words>
  <Characters>1561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Introducción a cinemática de robots</vt:lpstr>
      <vt:lpstr>Valor Creativo</vt:lpstr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cinemática de robots</dc:title>
  <dc:subject>ValorCreativo.blogspot.com</dc:subject>
  <dc:creator>uero</dc:creator>
  <cp:lastModifiedBy>Juan Salguero</cp:lastModifiedBy>
  <cp:revision>4</cp:revision>
  <dcterms:created xsi:type="dcterms:W3CDTF">2019-01-14T01:29:00Z</dcterms:created>
  <dcterms:modified xsi:type="dcterms:W3CDTF">2019-04-08T15:18:00Z</dcterms:modified>
</cp:coreProperties>
</file>